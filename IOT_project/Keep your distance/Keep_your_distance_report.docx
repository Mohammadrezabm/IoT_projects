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C1573" w14:textId="6E85ADA7" w:rsidR="00C6554A" w:rsidRDefault="00DA788F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7F286696" wp14:editId="655EA2B1">
            <wp:extent cx="5486400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CD97" w14:textId="0F4FD6ED" w:rsidR="00196B28" w:rsidRDefault="00196B28" w:rsidP="00C6554A">
      <w:pPr>
        <w:pStyle w:val="Photo"/>
      </w:pPr>
    </w:p>
    <w:p w14:paraId="04F50CA8" w14:textId="12CA5DED" w:rsidR="00196B28" w:rsidRDefault="00196B28" w:rsidP="00C6554A">
      <w:pPr>
        <w:pStyle w:val="Photo"/>
      </w:pPr>
    </w:p>
    <w:p w14:paraId="78820E5B" w14:textId="7D327B85" w:rsidR="00196B28" w:rsidRDefault="00196B28" w:rsidP="00C6554A">
      <w:pPr>
        <w:pStyle w:val="Photo"/>
      </w:pPr>
    </w:p>
    <w:p w14:paraId="14B98B8A" w14:textId="2837706D" w:rsidR="00196B28" w:rsidRDefault="00196B28" w:rsidP="00C6554A">
      <w:pPr>
        <w:pStyle w:val="Photo"/>
      </w:pPr>
    </w:p>
    <w:p w14:paraId="52CB0A80" w14:textId="68519C35" w:rsidR="00196B28" w:rsidRDefault="00196B28" w:rsidP="00C6554A">
      <w:pPr>
        <w:pStyle w:val="Photo"/>
      </w:pPr>
    </w:p>
    <w:p w14:paraId="1DE29A03" w14:textId="77777777" w:rsidR="00196B28" w:rsidRPr="008B5277" w:rsidRDefault="00196B28" w:rsidP="00C6554A">
      <w:pPr>
        <w:pStyle w:val="Photo"/>
      </w:pPr>
    </w:p>
    <w:bookmarkEnd w:id="0"/>
    <w:bookmarkEnd w:id="1"/>
    <w:bookmarkEnd w:id="2"/>
    <w:bookmarkEnd w:id="3"/>
    <w:bookmarkEnd w:id="4"/>
    <w:p w14:paraId="360FD929" w14:textId="65D25EC1" w:rsidR="00C6554A" w:rsidRPr="00196B28" w:rsidRDefault="00DA788F" w:rsidP="00C6554A">
      <w:pPr>
        <w:pStyle w:val="Title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6B2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 Project Report</w:t>
      </w:r>
    </w:p>
    <w:p w14:paraId="190AC174" w14:textId="75041D23" w:rsidR="00C6554A" w:rsidRPr="00D5413C" w:rsidRDefault="00DA788F" w:rsidP="00C6554A">
      <w:pPr>
        <w:pStyle w:val="Subtitle"/>
      </w:pPr>
      <w:r>
        <w:t>keep your distance</w:t>
      </w:r>
    </w:p>
    <w:p w14:paraId="4CAC4486" w14:textId="51AFEB0C" w:rsidR="00C6554A" w:rsidRDefault="00DA788F" w:rsidP="00C6554A">
      <w:pPr>
        <w:pStyle w:val="ContactInfo"/>
      </w:pPr>
      <w:r w:rsidRPr="00B70E1A">
        <w:rPr>
          <w:sz w:val="28"/>
          <w:szCs w:val="28"/>
        </w:rPr>
        <w:t>Mohammadreza Bakhshizadeh Mohajer</w:t>
      </w:r>
      <w:r w:rsidR="00196B28" w:rsidRPr="00B70E1A">
        <w:rPr>
          <w:sz w:val="28"/>
          <w:szCs w:val="28"/>
        </w:rPr>
        <w:t xml:space="preserve"> 913233</w:t>
      </w:r>
      <w:r w:rsidR="0089097A">
        <w:rPr>
          <w:sz w:val="28"/>
          <w:szCs w:val="28"/>
        </w:rPr>
        <w:t xml:space="preserve"> </w:t>
      </w:r>
      <w:r w:rsidR="00196B28" w:rsidRPr="00B70E1A">
        <w:rPr>
          <w:sz w:val="28"/>
          <w:szCs w:val="28"/>
        </w:rPr>
        <w:t>-</w:t>
      </w:r>
      <w:r w:rsidR="0089097A">
        <w:rPr>
          <w:sz w:val="28"/>
          <w:szCs w:val="28"/>
        </w:rPr>
        <w:t xml:space="preserve"> </w:t>
      </w:r>
      <w:r w:rsidRPr="00B70E1A">
        <w:rPr>
          <w:sz w:val="28"/>
          <w:szCs w:val="28"/>
        </w:rPr>
        <w:t>10647452</w:t>
      </w:r>
      <w:r w:rsidR="00C6554A" w:rsidRPr="00196B28">
        <w:t xml:space="preserve"> </w:t>
      </w:r>
      <w:r w:rsidR="00C6554A">
        <w:t>|</w:t>
      </w:r>
      <w:r w:rsidR="00C6554A" w:rsidRPr="00D5413C">
        <w:t xml:space="preserve"> </w:t>
      </w:r>
      <w:r>
        <w:t>August 2020</w:t>
      </w:r>
      <w:r w:rsidR="00C6554A">
        <w:br w:type="page"/>
      </w:r>
    </w:p>
    <w:p w14:paraId="07CDAA2A" w14:textId="53EC6135" w:rsidR="00C6554A" w:rsidRDefault="00196B28" w:rsidP="00C6554A">
      <w:pPr>
        <w:pStyle w:val="Heading1"/>
      </w:pPr>
      <w:r>
        <w:lastRenderedPageBreak/>
        <w:t>Introduction</w:t>
      </w:r>
    </w:p>
    <w:p w14:paraId="118E8927" w14:textId="4AA56BF8" w:rsidR="00C6554A" w:rsidRDefault="00196B28" w:rsidP="00196B28">
      <w:r>
        <w:t>This project was created due to the situation created by Corona virus pandemic. It is aimed at helping people keep their distance in enclosed areas such as museums and galleries.</w:t>
      </w:r>
      <w:r w:rsidR="0037067F">
        <w:t xml:space="preserve"> </w:t>
      </w:r>
      <w:r w:rsidR="00B1391C">
        <w:t xml:space="preserve">The model is based on </w:t>
      </w:r>
      <w:r w:rsidR="008D00B4">
        <w:t xml:space="preserve">TinyOS </w:t>
      </w:r>
      <w:r w:rsidR="00CA10A7">
        <w:t>as operating system</w:t>
      </w:r>
      <w:r w:rsidR="000F5788">
        <w:t xml:space="preserve">, </w:t>
      </w:r>
      <w:r w:rsidR="00E25ED6">
        <w:t xml:space="preserve">Cooja as the simulation environment, </w:t>
      </w:r>
      <w:r w:rsidR="00CB3831">
        <w:t xml:space="preserve">Node-red as </w:t>
      </w:r>
      <w:r w:rsidR="00F02223">
        <w:t xml:space="preserve">connection between the nodes </w:t>
      </w:r>
      <w:r w:rsidR="006D2FBA">
        <w:t>and</w:t>
      </w:r>
      <w:r w:rsidR="00A837B5">
        <w:t xml:space="preserve"> the</w:t>
      </w:r>
      <w:r w:rsidR="006D2FBA">
        <w:t xml:space="preserve"> internet for sending notification</w:t>
      </w:r>
      <w:r w:rsidR="00C71EFB">
        <w:t>s to a mobile phone.</w:t>
      </w:r>
    </w:p>
    <w:p w14:paraId="1C80287C" w14:textId="4528420C" w:rsidR="00C6554A" w:rsidRDefault="00E738E0" w:rsidP="00890997">
      <w:pPr>
        <w:pStyle w:val="ListBullet"/>
        <w:numPr>
          <w:ilvl w:val="0"/>
          <w:numId w:val="0"/>
        </w:numPr>
      </w:pPr>
      <w:r>
        <w:t xml:space="preserve">In the </w:t>
      </w:r>
      <w:r w:rsidR="00B766D7">
        <w:t>simulation phase</w:t>
      </w:r>
      <w:r w:rsidR="00BF56F4">
        <w:t xml:space="preserve">, </w:t>
      </w:r>
      <w:r w:rsidR="003970AB">
        <w:t xml:space="preserve">if two nodes come to a certain range from another </w:t>
      </w:r>
      <w:r w:rsidR="00AF40A0">
        <w:t xml:space="preserve">mote an alarm procedure is triggered as </w:t>
      </w:r>
      <w:r w:rsidR="00344533">
        <w:t>follows.</w:t>
      </w:r>
    </w:p>
    <w:p w14:paraId="347AA8BE" w14:textId="490B0FB8" w:rsidR="00344533" w:rsidRDefault="004E12C9" w:rsidP="00344533">
      <w:pPr>
        <w:pStyle w:val="ListBullet"/>
        <w:numPr>
          <w:ilvl w:val="0"/>
          <w:numId w:val="17"/>
        </w:numPr>
      </w:pPr>
      <w:r>
        <w:t xml:space="preserve">The </w:t>
      </w:r>
      <w:r w:rsidR="00F644D1">
        <w:t>N</w:t>
      </w:r>
      <w:r>
        <w:t xml:space="preserve">ode ID of the </w:t>
      </w:r>
      <w:r w:rsidR="00C2144E">
        <w:t>other node in the proximity is saved in an array inside the node</w:t>
      </w:r>
      <w:r w:rsidR="009A2030">
        <w:t>.</w:t>
      </w:r>
    </w:p>
    <w:p w14:paraId="74D9AA39" w14:textId="0EE3C307" w:rsidR="009A2030" w:rsidRDefault="009A2030" w:rsidP="00344533">
      <w:pPr>
        <w:pStyle w:val="ListBullet"/>
        <w:numPr>
          <w:ilvl w:val="0"/>
          <w:numId w:val="17"/>
        </w:numPr>
      </w:pPr>
      <w:r>
        <w:t xml:space="preserve">The red LED on the node starts to blink </w:t>
      </w:r>
      <w:r w:rsidR="00823EF4">
        <w:t>while</w:t>
      </w:r>
      <w:r w:rsidR="00A1435C">
        <w:t xml:space="preserve"> showing on its own screen and</w:t>
      </w:r>
      <w:r w:rsidR="00823EF4">
        <w:t xml:space="preserve"> </w:t>
      </w:r>
      <w:r w:rsidR="00C974FC">
        <w:t>sending</w:t>
      </w:r>
      <w:r w:rsidR="00823EF4">
        <w:t xml:space="preserve"> an alarm message containing the </w:t>
      </w:r>
      <w:r w:rsidR="008E033E">
        <w:t>N</w:t>
      </w:r>
      <w:r w:rsidR="00823EF4">
        <w:t xml:space="preserve">ode ID of the violating node </w:t>
      </w:r>
      <w:r w:rsidR="005B0E22">
        <w:t>to Node-red.</w:t>
      </w:r>
    </w:p>
    <w:p w14:paraId="1475D12B" w14:textId="63F71CA7" w:rsidR="005B0E22" w:rsidRDefault="00F90432" w:rsidP="00344533">
      <w:pPr>
        <w:pStyle w:val="ListBullet"/>
        <w:numPr>
          <w:ilvl w:val="0"/>
          <w:numId w:val="17"/>
        </w:numPr>
      </w:pPr>
      <w:r>
        <w:t xml:space="preserve">In Node-red the message is then converted to </w:t>
      </w:r>
      <w:r w:rsidR="0036207C">
        <w:t>a message format suitable for mobile phone notification and sent as one using the I</w:t>
      </w:r>
      <w:r w:rsidR="00C74F67">
        <w:t>FTTT platform</w:t>
      </w:r>
      <w:r w:rsidR="00EC764E">
        <w:t>.</w:t>
      </w:r>
    </w:p>
    <w:p w14:paraId="1A13307A" w14:textId="61ACA479" w:rsidR="00EC764E" w:rsidRPr="00514122" w:rsidRDefault="00EC764E" w:rsidP="00344533">
      <w:pPr>
        <w:pStyle w:val="ListBullet"/>
        <w:numPr>
          <w:ilvl w:val="0"/>
          <w:numId w:val="17"/>
        </w:numPr>
      </w:pPr>
      <w:r>
        <w:t xml:space="preserve">The notification that contains </w:t>
      </w:r>
      <w:r w:rsidR="003B4ECE">
        <w:t xml:space="preserve">first the </w:t>
      </w:r>
      <w:r w:rsidR="00012BF3">
        <w:t xml:space="preserve">ID of the violating node and then the ID of the other node is </w:t>
      </w:r>
      <w:r w:rsidR="00CD2828">
        <w:t>sent to be viewed on the handset</w:t>
      </w:r>
      <w:r w:rsidR="00715433">
        <w:t xml:space="preserve"> of the phone.</w:t>
      </w:r>
    </w:p>
    <w:p w14:paraId="160A196B" w14:textId="5FEB280B" w:rsidR="00BD517D" w:rsidRDefault="00ED2578" w:rsidP="00ED2578">
      <w:pPr>
        <w:pStyle w:val="Heading1"/>
      </w:pPr>
      <w:r>
        <w:t>Implementation</w:t>
      </w:r>
    </w:p>
    <w:p w14:paraId="103D785F" w14:textId="5E3FC5B9" w:rsidR="00286B97" w:rsidRDefault="00A563A2" w:rsidP="00ED2578">
      <w:r>
        <w:t xml:space="preserve">One code </w:t>
      </w:r>
      <w:r w:rsidR="00782D9E">
        <w:t xml:space="preserve">has been used for the nodes </w:t>
      </w:r>
      <w:r w:rsidR="00A14827">
        <w:t>which</w:t>
      </w:r>
      <w:r w:rsidR="00BE4F92">
        <w:t xml:space="preserve"> starts by booting the </w:t>
      </w:r>
      <w:r w:rsidR="007F5871">
        <w:t>devices then turning on the radio interface</w:t>
      </w:r>
      <w:r w:rsidR="00575CEC">
        <w:t xml:space="preserve">. After making sure that the radio is on </w:t>
      </w:r>
      <w:r w:rsidR="003104AE">
        <w:t>the mote sets a timer of 500ms</w:t>
      </w:r>
      <w:r w:rsidR="001A7AE5">
        <w:t>. As the timer expires a message containing the Node ID of the mote is br</w:t>
      </w:r>
      <w:r w:rsidR="00D409EA">
        <w:t>oadcasted in its proximity</w:t>
      </w:r>
      <w:r w:rsidR="00720F5B">
        <w:t xml:space="preserve">. </w:t>
      </w:r>
      <w:r w:rsidR="002354CD">
        <w:t>Soon as two motes become close to each other</w:t>
      </w:r>
      <w:r w:rsidR="00AF676B">
        <w:t xml:space="preserve">, they receive the broadcast message </w:t>
      </w:r>
      <w:r w:rsidR="00A812C5">
        <w:t xml:space="preserve">so they extract the Node ID of the other node and </w:t>
      </w:r>
      <w:r w:rsidR="00E77744">
        <w:t>store it in an array</w:t>
      </w:r>
      <w:r w:rsidR="009B1D9C">
        <w:t xml:space="preserve"> as in</w:t>
      </w:r>
      <w:r w:rsidR="00517CD4">
        <w:t xml:space="preserve"> </w:t>
      </w:r>
      <w:r w:rsidR="00DF4B9F">
        <w:t>Figure</w:t>
      </w:r>
      <w:r w:rsidR="00FE710D">
        <w:t xml:space="preserve"> 1</w:t>
      </w:r>
      <w:r w:rsidR="00E77744">
        <w:t xml:space="preserve"> while</w:t>
      </w:r>
      <w:r w:rsidR="00910028">
        <w:t xml:space="preserve"> toggling on and off the red LED of the mote, </w:t>
      </w:r>
      <w:r w:rsidR="00DF4B9F">
        <w:t>Figure</w:t>
      </w:r>
      <w:r w:rsidR="00910028">
        <w:t xml:space="preserve"> </w:t>
      </w:r>
      <w:r w:rsidR="00D15911">
        <w:t>2</w:t>
      </w:r>
      <w:r w:rsidR="00910028">
        <w:t>.</w:t>
      </w:r>
      <w:r w:rsidR="00163DAE">
        <w:t xml:space="preserve"> </w:t>
      </w:r>
    </w:p>
    <w:p w14:paraId="30D3B7DF" w14:textId="7D870FA7" w:rsidR="00A270BC" w:rsidRPr="00ED2578" w:rsidRDefault="00E24FE2" w:rsidP="00ED2578">
      <w:r>
        <w:t>The</w:t>
      </w:r>
      <w:r w:rsidR="00D15911">
        <w:t xml:space="preserve"> alarm message </w:t>
      </w:r>
      <w:r>
        <w:t>is shown</w:t>
      </w:r>
      <w:r w:rsidR="001476F7">
        <w:t xml:space="preserve"> on the</w:t>
      </w:r>
      <w:r w:rsidR="00D15911">
        <w:t xml:space="preserve"> screen</w:t>
      </w:r>
      <w:r w:rsidR="005756C4">
        <w:t>s</w:t>
      </w:r>
      <w:r w:rsidR="001476F7">
        <w:t xml:space="preserve"> of </w:t>
      </w:r>
      <w:r w:rsidR="005756C4">
        <w:t>the violating</w:t>
      </w:r>
      <w:r w:rsidR="001476F7">
        <w:t xml:space="preserve"> mote</w:t>
      </w:r>
      <w:r w:rsidR="00A50682">
        <w:t>s</w:t>
      </w:r>
      <w:r w:rsidR="001476F7">
        <w:t xml:space="preserve"> that </w:t>
      </w:r>
      <w:r w:rsidR="00A50682">
        <w:t>breached</w:t>
      </w:r>
      <w:r w:rsidR="001476F7">
        <w:t xml:space="preserve"> the distance</w:t>
      </w:r>
      <w:r w:rsidR="00A50682">
        <w:t xml:space="preserve"> limit</w:t>
      </w:r>
      <w:r w:rsidR="00D15911">
        <w:t xml:space="preserve"> which is demonstrated in </w:t>
      </w:r>
      <w:r w:rsidR="00746E74">
        <w:t>Figure</w:t>
      </w:r>
      <w:r w:rsidR="00D15911">
        <w:t xml:space="preserve"> 3.</w:t>
      </w:r>
      <w:r w:rsidR="00A6453D">
        <w:t xml:space="preserve"> </w:t>
      </w:r>
      <w:r w:rsidR="00E45EEC">
        <w:t>Using a</w:t>
      </w:r>
      <w:r w:rsidR="006110E8">
        <w:t xml:space="preserve"> unique</w:t>
      </w:r>
      <w:r w:rsidR="00E45EEC">
        <w:t xml:space="preserve"> </w:t>
      </w:r>
      <w:r w:rsidR="009B3B23">
        <w:t>socket</w:t>
      </w:r>
      <w:r w:rsidR="006110E8">
        <w:t xml:space="preserve"> for each mote</w:t>
      </w:r>
      <w:r w:rsidR="009B3B23">
        <w:t xml:space="preserve"> we connect the</w:t>
      </w:r>
      <w:r w:rsidR="000D30BA">
        <w:t>m</w:t>
      </w:r>
      <w:r w:rsidR="00DD468F">
        <w:t xml:space="preserve"> to</w:t>
      </w:r>
      <w:r w:rsidR="009B3B23">
        <w:t xml:space="preserve"> </w:t>
      </w:r>
      <w:r w:rsidR="006110E8">
        <w:t>Node</w:t>
      </w:r>
      <w:r w:rsidR="00DD468F">
        <w:t>-red</w:t>
      </w:r>
      <w:r w:rsidR="00F86376">
        <w:t xml:space="preserve">. In </w:t>
      </w:r>
      <w:r w:rsidR="00FE3A54">
        <w:t>Figure</w:t>
      </w:r>
      <w:r w:rsidR="00F86376">
        <w:t xml:space="preserve"> 4 the </w:t>
      </w:r>
      <w:r w:rsidR="00620571">
        <w:t xml:space="preserve">architecture </w:t>
      </w:r>
      <w:r w:rsidR="00E12A1F">
        <w:t>is depicted for 5</w:t>
      </w:r>
      <w:r w:rsidR="00C333C4">
        <w:t>-</w:t>
      </w:r>
      <w:r w:rsidR="00E12A1F">
        <w:t>motes scenario.</w:t>
      </w:r>
      <w:r w:rsidR="00C1792D">
        <w:t xml:space="preserve"> </w:t>
      </w:r>
      <w:r w:rsidR="00D80615">
        <w:t>In Node-red f</w:t>
      </w:r>
      <w:r w:rsidR="00706A0A">
        <w:t xml:space="preserve">irst the received messages </w:t>
      </w:r>
      <w:r w:rsidR="00E51D8F">
        <w:t xml:space="preserve">from each </w:t>
      </w:r>
      <w:r w:rsidR="000C773D">
        <w:t xml:space="preserve">TCP socket </w:t>
      </w:r>
      <w:r w:rsidR="00706A0A">
        <w:t xml:space="preserve">must be cleaned from the unwanted </w:t>
      </w:r>
      <w:r w:rsidR="006F283C">
        <w:t>characters</w:t>
      </w:r>
      <w:r w:rsidR="00706A0A">
        <w:t xml:space="preserve"> </w:t>
      </w:r>
      <w:r w:rsidR="006F283C">
        <w:t xml:space="preserve">due to the bogus </w:t>
      </w:r>
      <w:r w:rsidR="004A7167">
        <w:t>function of printf in Cooja</w:t>
      </w:r>
      <w:r w:rsidR="007C0499">
        <w:t xml:space="preserve">. After trimming the </w:t>
      </w:r>
      <w:r w:rsidR="003F3A10">
        <w:t>messages,</w:t>
      </w:r>
      <w:r w:rsidR="00B93299">
        <w:t xml:space="preserve"> they are </w:t>
      </w:r>
      <w:r w:rsidR="00516EB9">
        <w:t xml:space="preserve">displayed in </w:t>
      </w:r>
      <w:r w:rsidR="007A3859">
        <w:t>Node-red</w:t>
      </w:r>
      <w:r w:rsidR="00D15759">
        <w:t xml:space="preserve"> and then a switch statement classifies them according to which node is the conflicting mote</w:t>
      </w:r>
      <w:r w:rsidR="00A7200A">
        <w:t>, then</w:t>
      </w:r>
      <w:r w:rsidR="007C0499">
        <w:t xml:space="preserve"> </w:t>
      </w:r>
      <w:r w:rsidR="00F22751">
        <w:t xml:space="preserve">we use a </w:t>
      </w:r>
      <w:r w:rsidR="00F3668A">
        <w:t xml:space="preserve">rate limiter to control the flow of notifications to the phone. The </w:t>
      </w:r>
      <w:r w:rsidR="003F3A10">
        <w:t xml:space="preserve">function after </w:t>
      </w:r>
      <w:r w:rsidR="004D7196">
        <w:t xml:space="preserve">the </w:t>
      </w:r>
      <w:r w:rsidR="003F3A10">
        <w:t xml:space="preserve">limiter creates a template for each </w:t>
      </w:r>
      <w:r w:rsidR="00B93299">
        <w:t xml:space="preserve">notification </w:t>
      </w:r>
      <w:r w:rsidR="00A7200A">
        <w:t xml:space="preserve">providing the event name and </w:t>
      </w:r>
      <w:r w:rsidR="00765B71">
        <w:t xml:space="preserve">values which are the Node IDs to trigger the notification using the IFTTT </w:t>
      </w:r>
      <w:r w:rsidR="002D2670">
        <w:t>platform.</w:t>
      </w:r>
      <w:r w:rsidR="00D63C55">
        <w:t xml:space="preserve"> All the outputs of the </w:t>
      </w:r>
      <w:r w:rsidR="00951414">
        <w:t xml:space="preserve">template creator function are collected in a log.txt file in the </w:t>
      </w:r>
      <w:r w:rsidR="00207D7B">
        <w:t>directory of the program.</w:t>
      </w:r>
      <w:r w:rsidR="002D2670">
        <w:t xml:space="preserve"> In the end </w:t>
      </w:r>
      <w:r w:rsidR="008972B2">
        <w:t xml:space="preserve">using </w:t>
      </w:r>
      <w:r w:rsidR="005E34CB">
        <w:t xml:space="preserve">a HTTP </w:t>
      </w:r>
      <w:r w:rsidR="005E34CB">
        <w:lastRenderedPageBreak/>
        <w:t xml:space="preserve">POST </w:t>
      </w:r>
      <w:r w:rsidR="00EA6F85">
        <w:t xml:space="preserve">node we post the request to trigger the notification on the IFTTT </w:t>
      </w:r>
      <w:r w:rsidR="006728FE">
        <w:t>website</w:t>
      </w:r>
      <w:r w:rsidR="00DB4AD7">
        <w:t>.</w:t>
      </w:r>
      <w:r w:rsidR="00B60117">
        <w:t xml:space="preserve"> Figure 5 shows </w:t>
      </w:r>
      <w:r w:rsidR="009235F3">
        <w:t>the Node-red program.</w:t>
      </w:r>
      <w:r w:rsidR="00AD3453">
        <w:t xml:space="preserve"> The message</w:t>
      </w:r>
      <w:r w:rsidR="00783C70">
        <w:t>s</w:t>
      </w:r>
      <w:r w:rsidR="00AD3453">
        <w:t xml:space="preserve"> </w:t>
      </w:r>
      <w:r w:rsidR="00717921">
        <w:t xml:space="preserve">printed in </w:t>
      </w:r>
      <w:r w:rsidR="00951FFA">
        <w:t>Node-red</w:t>
      </w:r>
      <w:r w:rsidR="00717921">
        <w:t xml:space="preserve"> are in </w:t>
      </w:r>
      <w:r w:rsidR="002476C7">
        <w:t>Figure</w:t>
      </w:r>
      <w:r w:rsidR="00717921">
        <w:t xml:space="preserve"> </w:t>
      </w:r>
      <w:r w:rsidR="007144E8">
        <w:t>6</w:t>
      </w:r>
      <w:r w:rsidR="00717921">
        <w:t xml:space="preserve">, plus a </w:t>
      </w:r>
      <w:r w:rsidR="0018313D">
        <w:t xml:space="preserve">screenshot of the notifications received on the cellular phone handset can be found </w:t>
      </w:r>
      <w:r w:rsidR="00F94BF3">
        <w:t xml:space="preserve">in </w:t>
      </w:r>
      <w:r w:rsidR="002476C7">
        <w:t>Figure</w:t>
      </w:r>
      <w:r w:rsidR="00F94BF3">
        <w:t xml:space="preserve"> </w:t>
      </w:r>
      <w:r w:rsidR="007144E8">
        <w:t>7</w:t>
      </w:r>
      <w:r w:rsidR="00F94BF3">
        <w:t>.</w:t>
      </w:r>
    </w:p>
    <w:p w14:paraId="3FB7FE06" w14:textId="41946E56" w:rsidR="00C800F6" w:rsidRDefault="00C800F6">
      <w:pPr>
        <w:pStyle w:val="Heading1"/>
      </w:pPr>
      <w:r>
        <w:t>Figures</w:t>
      </w:r>
    </w:p>
    <w:p w14:paraId="2681BAD3" w14:textId="03AAF56B" w:rsidR="001365DE" w:rsidRDefault="001365DE" w:rsidP="001365DE">
      <w:pPr>
        <w:keepNext/>
      </w:pPr>
      <w:r>
        <w:rPr>
          <w:noProof/>
        </w:rPr>
        <w:drawing>
          <wp:inline distT="0" distB="0" distL="0" distR="0" wp14:anchorId="595BD6F1" wp14:editId="1124D1E6">
            <wp:extent cx="3452246" cy="2482896"/>
            <wp:effectExtent l="0" t="0" r="0" b="0"/>
            <wp:docPr id="5" name="Keep_your_distance_Memory.jpg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ep_your_distance_Memory.jpg" descr="A close up of text on a white background&#10;&#10;Description automatically generated"/>
                    <pic:cNvPicPr/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38" cy="258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E18A" w14:textId="114A119F" w:rsidR="002F0DDD" w:rsidRDefault="001365DE" w:rsidP="00A11A1E">
      <w:pPr>
        <w:pStyle w:val="Caption"/>
        <w:rPr>
          <w:noProof/>
        </w:rPr>
      </w:pPr>
      <w:r>
        <w:t xml:space="preserve">Figure </w:t>
      </w:r>
      <w:fldSimple w:instr=" SEQ Figure \* ARABIC ">
        <w:r w:rsidR="002B4238">
          <w:rPr>
            <w:noProof/>
          </w:rPr>
          <w:t>1</w:t>
        </w:r>
      </w:fldSimple>
      <w:r>
        <w:t xml:space="preserve"> : Node ID of the violating mote is being written in the memory array of each node.</w:t>
      </w:r>
    </w:p>
    <w:p w14:paraId="0C9D0DC5" w14:textId="77777777" w:rsidR="00A431E0" w:rsidRDefault="00A431E0" w:rsidP="00A431E0">
      <w:pPr>
        <w:pStyle w:val="Caption"/>
        <w:keepNext/>
      </w:pPr>
      <w:r>
        <w:rPr>
          <w:noProof/>
        </w:rPr>
        <w:drawing>
          <wp:inline distT="0" distB="0" distL="0" distR="0" wp14:anchorId="60C12C82" wp14:editId="5500B47A">
            <wp:extent cx="5132654" cy="3296121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63" cy="33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F2DF" w14:textId="0C6FDD71" w:rsidR="00A431E0" w:rsidRDefault="00A431E0" w:rsidP="00A431E0">
      <w:pPr>
        <w:pStyle w:val="Caption"/>
      </w:pPr>
      <w:r>
        <w:t xml:space="preserve">Figure </w:t>
      </w:r>
      <w:r w:rsidR="008B497A">
        <w:fldChar w:fldCharType="begin"/>
      </w:r>
      <w:r w:rsidR="008B497A">
        <w:instrText xml:space="preserve"> SEQ Figure \* ARABIC </w:instrText>
      </w:r>
      <w:r w:rsidR="008B497A">
        <w:fldChar w:fldCharType="separate"/>
      </w:r>
      <w:r w:rsidR="002B4238">
        <w:rPr>
          <w:noProof/>
        </w:rPr>
        <w:t>2</w:t>
      </w:r>
      <w:r w:rsidR="008B497A">
        <w:rPr>
          <w:noProof/>
        </w:rPr>
        <w:fldChar w:fldCharType="end"/>
      </w:r>
      <w:r w:rsidRPr="001821E8">
        <w:t>: The red LEDs of the close motes are blinking.</w:t>
      </w:r>
    </w:p>
    <w:p w14:paraId="0A27B4C5" w14:textId="77777777" w:rsidR="00A431E0" w:rsidRDefault="00A431E0" w:rsidP="00A431E0">
      <w:pPr>
        <w:pStyle w:val="Caption"/>
        <w:rPr>
          <w:noProof/>
        </w:rPr>
      </w:pPr>
    </w:p>
    <w:p w14:paraId="6D2437E2" w14:textId="77777777" w:rsidR="00875BFB" w:rsidRDefault="00875BFB" w:rsidP="00875BFB">
      <w:pPr>
        <w:pStyle w:val="Caption"/>
        <w:keepNext/>
      </w:pPr>
      <w:r>
        <w:rPr>
          <w:noProof/>
        </w:rPr>
        <w:drawing>
          <wp:inline distT="0" distB="0" distL="0" distR="0" wp14:anchorId="4D92FAE7" wp14:editId="230DC569">
            <wp:extent cx="2547108" cy="7388619"/>
            <wp:effectExtent l="0" t="0" r="5715" b="3175"/>
            <wp:docPr id="4" name="Keep_your_distance_Cooja_alarm.jpg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eep_your_distance_Cooja_alarm.jpg" descr="A close up of a device&#10;&#10;Description automatically generated"/>
                    <pic:cNvPicPr/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9" cy="743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BD58" w14:textId="18A9F5B8" w:rsidR="001365DE" w:rsidRDefault="00875BFB" w:rsidP="00875BFB">
      <w:pPr>
        <w:pStyle w:val="Caption"/>
      </w:pPr>
      <w:r>
        <w:t xml:space="preserve">Figure </w:t>
      </w:r>
      <w:r w:rsidR="008B497A">
        <w:fldChar w:fldCharType="begin"/>
      </w:r>
      <w:r w:rsidR="008B497A">
        <w:instrText xml:space="preserve"> SEQ Figure \* ARABIC </w:instrText>
      </w:r>
      <w:r w:rsidR="008B497A">
        <w:fldChar w:fldCharType="separate"/>
      </w:r>
      <w:r w:rsidR="002B4238">
        <w:rPr>
          <w:noProof/>
        </w:rPr>
        <w:t>3</w:t>
      </w:r>
      <w:r w:rsidR="008B497A">
        <w:rPr>
          <w:noProof/>
        </w:rPr>
        <w:fldChar w:fldCharType="end"/>
      </w:r>
      <w:r>
        <w:t>: The alarm message shown on the</w:t>
      </w:r>
      <w:r>
        <w:rPr>
          <w:noProof/>
        </w:rPr>
        <w:t xml:space="preserve"> node screens (Here in Cooja simulator).</w:t>
      </w:r>
    </w:p>
    <w:p w14:paraId="7C38FC75" w14:textId="77777777" w:rsidR="00292631" w:rsidRDefault="00436D3B" w:rsidP="00292631">
      <w:pPr>
        <w:keepNext/>
      </w:pPr>
      <w:r>
        <w:rPr>
          <w:noProof/>
        </w:rPr>
        <w:lastRenderedPageBreak/>
        <w:drawing>
          <wp:inline distT="0" distB="0" distL="0" distR="0" wp14:anchorId="3F41D121" wp14:editId="655F8CBB">
            <wp:extent cx="6051371" cy="2009010"/>
            <wp:effectExtent l="0" t="0" r="6985" b="0"/>
            <wp:docPr id="8" name="Keep_your_distance_TCP_setup.jp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eep_your_distance_TCP_setup.jpg" descr="A screenshot of a computer&#10;&#10;Description automatically generated"/>
                    <pic:cNvPicPr/>
                  </pic:nvPicPr>
                  <pic:blipFill rotWithShape="1"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" r="9709"/>
                    <a:stretch/>
                  </pic:blipFill>
                  <pic:spPr bwMode="auto">
                    <a:xfrm>
                      <a:off x="0" y="0"/>
                      <a:ext cx="6072190" cy="201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A0CD7" w14:textId="21BDCD67" w:rsidR="00292631" w:rsidRDefault="00292631" w:rsidP="00292631">
      <w:pPr>
        <w:pStyle w:val="Caption"/>
      </w:pPr>
      <w:r>
        <w:t xml:space="preserve">Figure </w:t>
      </w:r>
      <w:r w:rsidR="008B497A">
        <w:fldChar w:fldCharType="begin"/>
      </w:r>
      <w:r w:rsidR="008B497A">
        <w:instrText xml:space="preserve"> SEQ Figure \* ARABIC </w:instrText>
      </w:r>
      <w:r w:rsidR="008B497A">
        <w:fldChar w:fldCharType="separate"/>
      </w:r>
      <w:r w:rsidR="002B4238">
        <w:rPr>
          <w:noProof/>
        </w:rPr>
        <w:t>4</w:t>
      </w:r>
      <w:r w:rsidR="008B497A">
        <w:rPr>
          <w:noProof/>
        </w:rPr>
        <w:fldChar w:fldCharType="end"/>
      </w:r>
      <w:r>
        <w:t xml:space="preserve">: The </w:t>
      </w:r>
      <w:r w:rsidR="00951FFA">
        <w:t>5-mote</w:t>
      </w:r>
      <w:r>
        <w:t xml:space="preserve"> scenario architecture that each mote is connected to Node-red using a unique socket.</w:t>
      </w:r>
    </w:p>
    <w:p w14:paraId="754067D0" w14:textId="77777777" w:rsidR="009235F3" w:rsidRDefault="006B6E5B" w:rsidP="009235F3">
      <w:pPr>
        <w:keepNext/>
      </w:pPr>
      <w:r>
        <w:rPr>
          <w:noProof/>
        </w:rPr>
        <w:drawing>
          <wp:inline distT="0" distB="0" distL="0" distR="0" wp14:anchorId="06BD08CB" wp14:editId="6A9FF623">
            <wp:extent cx="6021126" cy="3617553"/>
            <wp:effectExtent l="0" t="0" r="0" b="2540"/>
            <wp:docPr id="6" name="Keep_your_distance_Node-red.jpg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eep_your_distance_Node-red.jpg" descr="A close up of a map&#10;&#10;Description automatically generated"/>
                    <pic:cNvPicPr/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71" cy="36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EA4A" w14:textId="1C5D9A10" w:rsidR="00006D39" w:rsidRDefault="009235F3" w:rsidP="009235F3">
      <w:pPr>
        <w:pStyle w:val="Caption"/>
        <w:rPr>
          <w:noProof/>
        </w:rPr>
      </w:pPr>
      <w:r>
        <w:t xml:space="preserve">Figure </w:t>
      </w:r>
      <w:r w:rsidR="008B497A">
        <w:fldChar w:fldCharType="begin"/>
      </w:r>
      <w:r w:rsidR="008B497A">
        <w:instrText xml:space="preserve"> SEQ Figure \* ARABIC </w:instrText>
      </w:r>
      <w:r w:rsidR="008B497A">
        <w:fldChar w:fldCharType="separate"/>
      </w:r>
      <w:r w:rsidR="002B4238">
        <w:rPr>
          <w:noProof/>
        </w:rPr>
        <w:t>5</w:t>
      </w:r>
      <w:r w:rsidR="008B497A">
        <w:rPr>
          <w:noProof/>
        </w:rPr>
        <w:fldChar w:fldCharType="end"/>
      </w:r>
      <w:r>
        <w:t>: Node-red design of the 5-mote program with a unique socket for each mote.</w:t>
      </w:r>
    </w:p>
    <w:p w14:paraId="539B4FE0" w14:textId="7384A452" w:rsidR="00783C70" w:rsidRDefault="00406099" w:rsidP="00783C70">
      <w:pPr>
        <w:keepNext/>
      </w:pPr>
      <w:r>
        <w:rPr>
          <w:noProof/>
        </w:rPr>
        <w:lastRenderedPageBreak/>
        <w:drawing>
          <wp:inline distT="0" distB="0" distL="0" distR="0" wp14:anchorId="5AC1C917" wp14:editId="55B0C17C">
            <wp:extent cx="2676456" cy="7714742"/>
            <wp:effectExtent l="0" t="0" r="0" b="635"/>
            <wp:docPr id="7" name="Keep_your_distance_Node-red_alarm.jpg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eep_your_distance_Node-red_alarm.jpg" descr="A screenshot of a cell phone&#10;&#10;Description automatically generated"/>
                    <pic:cNvPicPr/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510" cy="793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C70">
        <w:rPr>
          <w:noProof/>
        </w:rPr>
        <w:drawing>
          <wp:inline distT="0" distB="0" distL="0" distR="0" wp14:anchorId="42A0D334" wp14:editId="2ED33DA5">
            <wp:extent cx="2683130" cy="4832806"/>
            <wp:effectExtent l="0" t="0" r="3175" b="635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060" cy="48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38D6" w14:textId="2CD4D5F7" w:rsidR="00006D39" w:rsidRPr="001365DE" w:rsidRDefault="00783C70" w:rsidP="00783C70">
      <w:pPr>
        <w:pStyle w:val="Caption"/>
      </w:pPr>
      <w:r>
        <w:t xml:space="preserve">Figure </w:t>
      </w:r>
      <w:r w:rsidR="008B497A">
        <w:fldChar w:fldCharType="begin"/>
      </w:r>
      <w:r w:rsidR="008B497A">
        <w:instrText xml:space="preserve"> SEQ Figure \* ARABIC </w:instrText>
      </w:r>
      <w:r w:rsidR="008B497A">
        <w:fldChar w:fldCharType="separate"/>
      </w:r>
      <w:r w:rsidR="002B4238">
        <w:rPr>
          <w:noProof/>
        </w:rPr>
        <w:t>6</w:t>
      </w:r>
      <w:r w:rsidR="008B497A">
        <w:rPr>
          <w:noProof/>
        </w:rPr>
        <w:fldChar w:fldCharType="end"/>
      </w:r>
      <w:r>
        <w:t xml:space="preserve"> (Left): Messages printed in Node-red. Figure 7 (Right)</w:t>
      </w:r>
      <w:r w:rsidR="00D777F6">
        <w:t>: Notifications on the phone.</w:t>
      </w:r>
    </w:p>
    <w:sectPr w:rsidR="00006D39" w:rsidRPr="001365DE">
      <w:footerReference w:type="defaul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1B4192" w14:textId="77777777" w:rsidR="008B497A" w:rsidRDefault="008B497A" w:rsidP="00C6554A">
      <w:pPr>
        <w:spacing w:before="0" w:after="0" w:line="240" w:lineRule="auto"/>
      </w:pPr>
      <w:r>
        <w:separator/>
      </w:r>
    </w:p>
  </w:endnote>
  <w:endnote w:type="continuationSeparator" w:id="0">
    <w:p w14:paraId="036A16DA" w14:textId="77777777" w:rsidR="008B497A" w:rsidRDefault="008B497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44BCD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3F92E3" w14:textId="77777777" w:rsidR="008B497A" w:rsidRDefault="008B497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4B0A498" w14:textId="77777777" w:rsidR="008B497A" w:rsidRDefault="008B497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FBE2A65"/>
    <w:multiLevelType w:val="hybridMultilevel"/>
    <w:tmpl w:val="27763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73F6B"/>
    <w:multiLevelType w:val="hybridMultilevel"/>
    <w:tmpl w:val="5A42F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8F"/>
    <w:rsid w:val="000032C2"/>
    <w:rsid w:val="00006D39"/>
    <w:rsid w:val="00012B37"/>
    <w:rsid w:val="00012BF3"/>
    <w:rsid w:val="0007116F"/>
    <w:rsid w:val="00090781"/>
    <w:rsid w:val="000C773D"/>
    <w:rsid w:val="000C7E3A"/>
    <w:rsid w:val="000D30BA"/>
    <w:rsid w:val="000F5788"/>
    <w:rsid w:val="001320CA"/>
    <w:rsid w:val="001365DE"/>
    <w:rsid w:val="001476F7"/>
    <w:rsid w:val="00163DAE"/>
    <w:rsid w:val="0018313D"/>
    <w:rsid w:val="00196B28"/>
    <w:rsid w:val="001A7AE5"/>
    <w:rsid w:val="00207D7B"/>
    <w:rsid w:val="002354CD"/>
    <w:rsid w:val="002476C7"/>
    <w:rsid w:val="002554CD"/>
    <w:rsid w:val="00286B97"/>
    <w:rsid w:val="00292631"/>
    <w:rsid w:val="00293B83"/>
    <w:rsid w:val="002B4238"/>
    <w:rsid w:val="002B4294"/>
    <w:rsid w:val="002D2670"/>
    <w:rsid w:val="002F0DDD"/>
    <w:rsid w:val="003104AE"/>
    <w:rsid w:val="00333D0D"/>
    <w:rsid w:val="00344533"/>
    <w:rsid w:val="0036207C"/>
    <w:rsid w:val="00367955"/>
    <w:rsid w:val="0037067F"/>
    <w:rsid w:val="003970AB"/>
    <w:rsid w:val="003B4ECE"/>
    <w:rsid w:val="003B6728"/>
    <w:rsid w:val="003E23D3"/>
    <w:rsid w:val="003F3A10"/>
    <w:rsid w:val="00406099"/>
    <w:rsid w:val="00436D3B"/>
    <w:rsid w:val="0046353D"/>
    <w:rsid w:val="004A7167"/>
    <w:rsid w:val="004C049F"/>
    <w:rsid w:val="004D7196"/>
    <w:rsid w:val="004E12C9"/>
    <w:rsid w:val="005000E2"/>
    <w:rsid w:val="00500671"/>
    <w:rsid w:val="00516EB9"/>
    <w:rsid w:val="00517CD4"/>
    <w:rsid w:val="005756C4"/>
    <w:rsid w:val="00575CEC"/>
    <w:rsid w:val="005B0E22"/>
    <w:rsid w:val="005B6412"/>
    <w:rsid w:val="005E34CB"/>
    <w:rsid w:val="005F4738"/>
    <w:rsid w:val="006110E8"/>
    <w:rsid w:val="00620571"/>
    <w:rsid w:val="00621C7F"/>
    <w:rsid w:val="00651CDF"/>
    <w:rsid w:val="006728FE"/>
    <w:rsid w:val="006A3CE7"/>
    <w:rsid w:val="006B6E5B"/>
    <w:rsid w:val="006D2FBA"/>
    <w:rsid w:val="006F283C"/>
    <w:rsid w:val="00706A0A"/>
    <w:rsid w:val="007144E8"/>
    <w:rsid w:val="00715433"/>
    <w:rsid w:val="00717921"/>
    <w:rsid w:val="00720F5B"/>
    <w:rsid w:val="00723A60"/>
    <w:rsid w:val="00746E74"/>
    <w:rsid w:val="00765B71"/>
    <w:rsid w:val="00767AD1"/>
    <w:rsid w:val="00782D9E"/>
    <w:rsid w:val="00783C70"/>
    <w:rsid w:val="007969EB"/>
    <w:rsid w:val="007A3419"/>
    <w:rsid w:val="007A3859"/>
    <w:rsid w:val="007C0499"/>
    <w:rsid w:val="007D094E"/>
    <w:rsid w:val="007F5871"/>
    <w:rsid w:val="00823EF4"/>
    <w:rsid w:val="00875BFB"/>
    <w:rsid w:val="0089097A"/>
    <w:rsid w:val="00890997"/>
    <w:rsid w:val="008972B2"/>
    <w:rsid w:val="008B497A"/>
    <w:rsid w:val="008D00B4"/>
    <w:rsid w:val="008E033E"/>
    <w:rsid w:val="00910028"/>
    <w:rsid w:val="009235F3"/>
    <w:rsid w:val="00951414"/>
    <w:rsid w:val="00951FFA"/>
    <w:rsid w:val="00965C1B"/>
    <w:rsid w:val="009A2030"/>
    <w:rsid w:val="009B1D9C"/>
    <w:rsid w:val="009B3B23"/>
    <w:rsid w:val="009C5A1D"/>
    <w:rsid w:val="00A11A1E"/>
    <w:rsid w:val="00A1435C"/>
    <w:rsid w:val="00A14827"/>
    <w:rsid w:val="00A270BC"/>
    <w:rsid w:val="00A431E0"/>
    <w:rsid w:val="00A50682"/>
    <w:rsid w:val="00A563A2"/>
    <w:rsid w:val="00A6453D"/>
    <w:rsid w:val="00A7200A"/>
    <w:rsid w:val="00A812C5"/>
    <w:rsid w:val="00A837B5"/>
    <w:rsid w:val="00AD3453"/>
    <w:rsid w:val="00AF40A0"/>
    <w:rsid w:val="00AF676B"/>
    <w:rsid w:val="00B1391C"/>
    <w:rsid w:val="00B530FC"/>
    <w:rsid w:val="00B60117"/>
    <w:rsid w:val="00B70E1A"/>
    <w:rsid w:val="00B766D7"/>
    <w:rsid w:val="00B86DA2"/>
    <w:rsid w:val="00B879EF"/>
    <w:rsid w:val="00B93299"/>
    <w:rsid w:val="00BA6BA5"/>
    <w:rsid w:val="00BD517D"/>
    <w:rsid w:val="00BE3077"/>
    <w:rsid w:val="00BE4F92"/>
    <w:rsid w:val="00BF2A12"/>
    <w:rsid w:val="00BF56F4"/>
    <w:rsid w:val="00C10C23"/>
    <w:rsid w:val="00C1792D"/>
    <w:rsid w:val="00C2144E"/>
    <w:rsid w:val="00C333C4"/>
    <w:rsid w:val="00C6554A"/>
    <w:rsid w:val="00C71EFB"/>
    <w:rsid w:val="00C74F67"/>
    <w:rsid w:val="00C800F6"/>
    <w:rsid w:val="00C974FC"/>
    <w:rsid w:val="00CA10A7"/>
    <w:rsid w:val="00CB3831"/>
    <w:rsid w:val="00CD2828"/>
    <w:rsid w:val="00D15759"/>
    <w:rsid w:val="00D15911"/>
    <w:rsid w:val="00D302FD"/>
    <w:rsid w:val="00D30A7D"/>
    <w:rsid w:val="00D409EA"/>
    <w:rsid w:val="00D55A1C"/>
    <w:rsid w:val="00D63C55"/>
    <w:rsid w:val="00D777F6"/>
    <w:rsid w:val="00D80615"/>
    <w:rsid w:val="00DA788F"/>
    <w:rsid w:val="00DB4AD7"/>
    <w:rsid w:val="00DD468F"/>
    <w:rsid w:val="00DF4B9F"/>
    <w:rsid w:val="00E12A1F"/>
    <w:rsid w:val="00E24FE2"/>
    <w:rsid w:val="00E25ED6"/>
    <w:rsid w:val="00E45EEC"/>
    <w:rsid w:val="00E51D8F"/>
    <w:rsid w:val="00E738E0"/>
    <w:rsid w:val="00E77744"/>
    <w:rsid w:val="00EA6F85"/>
    <w:rsid w:val="00EC4BFC"/>
    <w:rsid w:val="00EC764E"/>
    <w:rsid w:val="00ED2578"/>
    <w:rsid w:val="00ED7C44"/>
    <w:rsid w:val="00EF6DBB"/>
    <w:rsid w:val="00F02223"/>
    <w:rsid w:val="00F22751"/>
    <w:rsid w:val="00F3668A"/>
    <w:rsid w:val="00F644D1"/>
    <w:rsid w:val="00F72D9B"/>
    <w:rsid w:val="00F814D5"/>
    <w:rsid w:val="00F86376"/>
    <w:rsid w:val="00F90432"/>
    <w:rsid w:val="00F94BF3"/>
    <w:rsid w:val="00FE3A54"/>
    <w:rsid w:val="00FE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63283"/>
  <w15:chartTrackingRefBased/>
  <w15:docId w15:val="{1459E2A7-9D39-4387-A223-BC3BB7D74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file:///C:\Users\moham\OneDrive\Documents\Keep_your_distance_Memory.jpg" TargetMode="External"/><Relationship Id="rId18" Type="http://schemas.openxmlformats.org/officeDocument/2006/relationships/image" Target="file:///C:\Users\moham\OneDrive\Documents\Keep_your_distance_TCP_setup.jpg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file:///C:\Users\moham\OneDrive\Documents\Keep_your_distance_Cooja_alarm.jpg" TargetMode="External"/><Relationship Id="rId20" Type="http://schemas.openxmlformats.org/officeDocument/2006/relationships/image" Target="file:///C:\Users\moham\OneDrive\Documents\Keep_your_distance_Node-red.jp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file:///C:\Users\moham\OneDrive\Documents\Keep_your_distance_Node-red_alarm.jp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ham\AppData\Local\Microsoft\Office\16.0\DTS\en-US%7b5C8A6C72-9B25-4A68-A9BF-74FF7FDD60F6%7d\%7bFB27FEBF-6D1D-4719-B8C0-4C0B6520CFCE%7dtf02835058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5AC21A57F67549BD1074017168F18D" ma:contentTypeVersion="11" ma:contentTypeDescription="Creare un nuovo documento." ma:contentTypeScope="" ma:versionID="37fa1aefe406eaeaf2938f767e0e95ac">
  <xsd:schema xmlns:xsd="http://www.w3.org/2001/XMLSchema" xmlns:xs="http://www.w3.org/2001/XMLSchema" xmlns:p="http://schemas.microsoft.com/office/2006/metadata/properties" xmlns:ns3="06eb7bac-cf3b-49ec-8306-9a7a5bf1f92f" xmlns:ns4="6bd3e481-be1e-44ea-8a75-9d4d751787c4" targetNamespace="http://schemas.microsoft.com/office/2006/metadata/properties" ma:root="true" ma:fieldsID="e0f99d42f420b1bc9a172ea3f49ef9b5" ns3:_="" ns4:_="">
    <xsd:import namespace="06eb7bac-cf3b-49ec-8306-9a7a5bf1f92f"/>
    <xsd:import namespace="6bd3e481-be1e-44ea-8a75-9d4d751787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eb7bac-cf3b-49ec-8306-9a7a5bf1f9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d3e481-be1e-44ea-8a75-9d4d751787c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0574FF-97B4-4E9D-89CC-9115A42F96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F98C93-56B6-48F8-9E5A-BD41A324A7D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9F8765-A4D3-483F-A225-C20EE3FAA7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eb7bac-cf3b-49ec-8306-9a7a5bf1f92f"/>
    <ds:schemaRef ds:uri="6bd3e481-be1e-44ea-8a75-9d4d751787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D1B7B88-DAEA-4773-8A03-4D9C3414A6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{FB27FEBF-6D1D-4719-B8C0-4C0B6520CFCE}tf02835058</Template>
  <TotalTime>350</TotalTime>
  <Pages>6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Bakhshizadeh Mohajer</dc:creator>
  <cp:keywords/>
  <dc:description/>
  <cp:lastModifiedBy>Mohammadreza Bakhshizadeh Mohajer</cp:lastModifiedBy>
  <cp:revision>163</cp:revision>
  <cp:lastPrinted>2020-08-20T21:55:00Z</cp:lastPrinted>
  <dcterms:created xsi:type="dcterms:W3CDTF">2020-08-19T20:28:00Z</dcterms:created>
  <dcterms:modified xsi:type="dcterms:W3CDTF">2020-08-20T21:55:00Z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0x010100CC5AC21A57F67549BD1074017168F18D</vt:lpwstr>
  </property>
</Properties>
</file>